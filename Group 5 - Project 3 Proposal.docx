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38FF" w14:textId="6624327A" w:rsidR="00524388" w:rsidRPr="00B515A8" w:rsidRDefault="007E7FE8">
      <w:pPr>
        <w:pStyle w:val="Title"/>
        <w:rPr>
          <w:sz w:val="52"/>
          <w:szCs w:val="48"/>
        </w:rPr>
      </w:pPr>
      <w:r w:rsidRPr="00B515A8">
        <w:rPr>
          <w:sz w:val="52"/>
          <w:szCs w:val="48"/>
        </w:rPr>
        <w:t xml:space="preserve">JavaScript Visualization: Group 5 </w:t>
      </w:r>
    </w:p>
    <w:p w14:paraId="2116442A" w14:textId="05231839" w:rsidR="007E7FE8" w:rsidRPr="00B515A8" w:rsidRDefault="007E7FE8" w:rsidP="00B515A8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Group Members:</w:t>
      </w:r>
      <w:r w:rsidR="00B515A8" w:rsidRPr="00B515A8">
        <w:rPr>
          <w:b/>
          <w:bCs/>
          <w:sz w:val="24"/>
          <w:szCs w:val="24"/>
        </w:rPr>
        <w:t xml:space="preserve">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Rajeshwari Radhakrishna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Kelly Blake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Aisha Henderson</w:t>
      </w:r>
    </w:p>
    <w:p w14:paraId="2B438187" w14:textId="77777777" w:rsidR="007E7FE8" w:rsidRPr="00B515A8" w:rsidRDefault="007E7FE8" w:rsidP="007E7FE8">
      <w:pPr>
        <w:spacing w:after="0" w:line="240" w:lineRule="auto"/>
        <w:rPr>
          <w:sz w:val="22"/>
          <w:szCs w:val="22"/>
        </w:rPr>
      </w:pPr>
    </w:p>
    <w:p w14:paraId="7F7E8EC7" w14:textId="35386067" w:rsidR="007E7FE8" w:rsidRPr="00B515A8" w:rsidRDefault="007E7FE8" w:rsidP="007E7FE8">
      <w:pPr>
        <w:pStyle w:val="Heading2"/>
        <w:spacing w:before="0" w:line="240" w:lineRule="auto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Topic:</w:t>
      </w:r>
    </w:p>
    <w:p w14:paraId="1955A5B9" w14:textId="77777777" w:rsidR="007E7FE8" w:rsidRPr="00B515A8" w:rsidRDefault="007E7FE8" w:rsidP="007E7FE8">
      <w:pPr>
        <w:spacing w:after="0"/>
        <w:rPr>
          <w:sz w:val="22"/>
          <w:szCs w:val="22"/>
        </w:rPr>
      </w:pPr>
    </w:p>
    <w:p w14:paraId="09A078B7" w14:textId="51FE4B97" w:rsidR="00524388" w:rsidRPr="00B515A8" w:rsidRDefault="007E7FE8" w:rsidP="00714F46">
      <w:pPr>
        <w:rPr>
          <w:sz w:val="22"/>
          <w:szCs w:val="22"/>
        </w:rPr>
      </w:pPr>
      <w:r w:rsidRPr="00B515A8">
        <w:rPr>
          <w:sz w:val="22"/>
          <w:szCs w:val="22"/>
        </w:rPr>
        <w:t xml:space="preserve">The goal of this project </w:t>
      </w:r>
      <w:r w:rsidR="00702EB1" w:rsidRPr="00B515A8">
        <w:rPr>
          <w:sz w:val="22"/>
          <w:szCs w:val="22"/>
        </w:rPr>
        <w:t>is</w:t>
      </w:r>
      <w:r w:rsidRPr="00B515A8">
        <w:rPr>
          <w:sz w:val="22"/>
          <w:szCs w:val="22"/>
        </w:rPr>
        <w:t xml:space="preserve"> to create an interactive visualization that will allow end-users to view and explore COVID-19 data by country</w:t>
      </w:r>
      <w:r w:rsidR="00702EB1" w:rsidRPr="00B515A8">
        <w:rPr>
          <w:sz w:val="22"/>
          <w:szCs w:val="22"/>
        </w:rPr>
        <w:t xml:space="preserve">. We will be leveraging available datasets from reliable sources </w:t>
      </w:r>
      <w:r w:rsidR="00714F46" w:rsidRPr="00B515A8">
        <w:rPr>
          <w:sz w:val="22"/>
          <w:szCs w:val="22"/>
        </w:rPr>
        <w:t xml:space="preserve">to understand the differences and </w:t>
      </w:r>
      <w:r w:rsidR="00B515A8" w:rsidRPr="00B515A8">
        <w:rPr>
          <w:sz w:val="22"/>
          <w:szCs w:val="22"/>
        </w:rPr>
        <w:t xml:space="preserve">global </w:t>
      </w:r>
      <w:r w:rsidR="00714F46" w:rsidRPr="00B515A8">
        <w:rPr>
          <w:sz w:val="22"/>
          <w:szCs w:val="22"/>
        </w:rPr>
        <w:t>impact of COVID-19 over time, looking at areas such as total cases, total deaths, and new/active cases</w:t>
      </w:r>
      <w:r w:rsidR="00B515A8" w:rsidRPr="00B515A8">
        <w:rPr>
          <w:sz w:val="22"/>
          <w:szCs w:val="22"/>
        </w:rPr>
        <w:t>.</w:t>
      </w:r>
    </w:p>
    <w:p w14:paraId="741E9D60" w14:textId="6089A6F5" w:rsidR="00702EB1" w:rsidRPr="00B515A8" w:rsidRDefault="007E7FE8" w:rsidP="00B515A8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Dataset(s):</w:t>
      </w:r>
    </w:p>
    <w:p w14:paraId="22CA3ACC" w14:textId="77777777" w:rsidR="00B515A8" w:rsidRPr="00B515A8" w:rsidRDefault="00B515A8" w:rsidP="00B515A8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B515A8">
        <w:rPr>
          <w:sz w:val="22"/>
          <w:szCs w:val="22"/>
        </w:rPr>
        <w:t>Covid Cases by Country -2023</w:t>
      </w:r>
    </w:p>
    <w:p w14:paraId="3F220416" w14:textId="330E27AF" w:rsidR="00B515A8" w:rsidRPr="00B515A8" w:rsidRDefault="00B515A8" w:rsidP="00B515A8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Source:</w:t>
      </w:r>
      <w:r w:rsidRPr="00B515A8">
        <w:rPr>
          <w:sz w:val="22"/>
          <w:szCs w:val="22"/>
        </w:rPr>
        <w:t xml:space="preserve"> Kaggle</w:t>
      </w:r>
    </w:p>
    <w:p w14:paraId="1CFB003E" w14:textId="0FE5FB97" w:rsidR="00714F46" w:rsidRPr="00572FCF" w:rsidRDefault="00714F46" w:rsidP="00572FCF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 xml:space="preserve">About Dataset: </w:t>
      </w:r>
      <w:r w:rsidRPr="00B515A8">
        <w:rPr>
          <w:sz w:val="22"/>
          <w:szCs w:val="22"/>
        </w:rPr>
        <w:t>Number of reported cases and deaths from the SARS-CoV-2 Virus for each country.</w:t>
      </w:r>
      <w:r w:rsidRPr="00B515A8">
        <w:rPr>
          <w:b/>
          <w:bCs/>
          <w:sz w:val="22"/>
          <w:szCs w:val="22"/>
        </w:rPr>
        <w:t xml:space="preserve"> </w:t>
      </w:r>
      <w:r w:rsidR="00572FCF" w:rsidRPr="00B515A8">
        <w:rPr>
          <w:sz w:val="22"/>
          <w:szCs w:val="22"/>
        </w:rPr>
        <w:t>Data (to-date) as of 8/6/2023.</w:t>
      </w:r>
    </w:p>
    <w:p w14:paraId="40350D78" w14:textId="150A5DA4" w:rsidR="00714F46" w:rsidRPr="00B515A8" w:rsidRDefault="00714F46" w:rsidP="00714F46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 xml:space="preserve">Link: </w:t>
      </w:r>
      <w:hyperlink r:id="rId7" w:history="1">
        <w:r w:rsidRPr="00B515A8">
          <w:rPr>
            <w:rStyle w:val="Hyperlink"/>
            <w:sz w:val="22"/>
            <w:szCs w:val="22"/>
          </w:rPr>
          <w:t>https://www.kaggle.com/datasets/joebeachcapital/covid-cases-by-country-2023</w:t>
        </w:r>
      </w:hyperlink>
      <w:r w:rsidRPr="00B515A8">
        <w:rPr>
          <w:sz w:val="22"/>
          <w:szCs w:val="22"/>
        </w:rPr>
        <w:t xml:space="preserve"> </w:t>
      </w:r>
    </w:p>
    <w:p w14:paraId="325D58E3" w14:textId="77777777" w:rsidR="00714F46" w:rsidRPr="00B515A8" w:rsidRDefault="00714F46" w:rsidP="00714F46">
      <w:pPr>
        <w:pStyle w:val="ListParagraph"/>
        <w:ind w:left="1080"/>
        <w:rPr>
          <w:sz w:val="22"/>
          <w:szCs w:val="22"/>
        </w:rPr>
      </w:pPr>
    </w:p>
    <w:p w14:paraId="0CEE7F95" w14:textId="169C80E2" w:rsidR="00B515A8" w:rsidRPr="00B515A8" w:rsidRDefault="00B515A8" w:rsidP="00B515A8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B515A8">
        <w:rPr>
          <w:sz w:val="22"/>
          <w:szCs w:val="22"/>
        </w:rPr>
        <w:t>Daily Cases and Deaths by Date (1) // Vaccination Data (2)</w:t>
      </w:r>
    </w:p>
    <w:p w14:paraId="530C428F" w14:textId="1F402261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Source</w:t>
      </w:r>
      <w:r w:rsidRPr="00B515A8">
        <w:rPr>
          <w:sz w:val="22"/>
          <w:szCs w:val="22"/>
        </w:rPr>
        <w:t>: World Health Organization (WHO)</w:t>
      </w:r>
    </w:p>
    <w:p w14:paraId="36A56654" w14:textId="53EF1B6E" w:rsidR="00B515A8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</w:t>
      </w:r>
      <w:r w:rsidR="00B515A8" w:rsidRPr="00B515A8">
        <w:rPr>
          <w:b/>
          <w:bCs/>
          <w:sz w:val="22"/>
          <w:szCs w:val="22"/>
        </w:rPr>
        <w:t xml:space="preserve"> 1: </w:t>
      </w:r>
      <w:r w:rsidR="00B515A8" w:rsidRPr="00B515A8">
        <w:rPr>
          <w:sz w:val="22"/>
          <w:szCs w:val="22"/>
        </w:rPr>
        <w:t xml:space="preserve">New and total confirmed cases and deaths for COVID-19, per country. </w:t>
      </w:r>
      <w:r w:rsidR="00572FCF">
        <w:rPr>
          <w:sz w:val="22"/>
          <w:szCs w:val="22"/>
        </w:rPr>
        <w:t>Updated daily.</w:t>
      </w:r>
    </w:p>
    <w:p w14:paraId="7F1D9C93" w14:textId="16FC3A4F" w:rsidR="00714F46" w:rsidRPr="00B515A8" w:rsidRDefault="00B515A8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 2:</w:t>
      </w:r>
      <w:r w:rsidRPr="00B515A8">
        <w:rPr>
          <w:sz w:val="22"/>
          <w:szCs w:val="22"/>
        </w:rPr>
        <w:t xml:space="preserve"> Total Vaccinations and Boosters per country</w:t>
      </w:r>
      <w:r w:rsidR="00572FCF">
        <w:rPr>
          <w:sz w:val="22"/>
          <w:szCs w:val="22"/>
        </w:rPr>
        <w:t>. Updated weekly.</w:t>
      </w:r>
    </w:p>
    <w:p w14:paraId="40DEB22C" w14:textId="25770CDA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Links</w:t>
      </w:r>
      <w:r w:rsidR="00B515A8" w:rsidRPr="00B515A8">
        <w:rPr>
          <w:b/>
          <w:bCs/>
          <w:sz w:val="22"/>
          <w:szCs w:val="22"/>
        </w:rPr>
        <w:t>:</w:t>
      </w:r>
    </w:p>
    <w:p w14:paraId="4D75A950" w14:textId="467BB5C8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8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https://covid19.who.int/WHO-COVID-19-global-data.csv</w:t>
        </w:r>
      </w:hyperlink>
    </w:p>
    <w:p w14:paraId="795D24FB" w14:textId="51613B1B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9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https://covid19.who.int/who-data/vaccination-data.csv</w:t>
        </w:r>
      </w:hyperlink>
    </w:p>
    <w:p w14:paraId="46DF8333" w14:textId="56EFD0D1" w:rsidR="007E7FE8" w:rsidRDefault="007E7FE8" w:rsidP="00572FCF">
      <w:pPr>
        <w:pStyle w:val="ListParagraph"/>
        <w:ind w:left="1080"/>
        <w:rPr>
          <w:sz w:val="22"/>
          <w:szCs w:val="22"/>
        </w:rPr>
      </w:pPr>
    </w:p>
    <w:p w14:paraId="3472E15B" w14:textId="5C9F79C8" w:rsidR="00572FCF" w:rsidRPr="00572FCF" w:rsidRDefault="00572FCF" w:rsidP="00572FCF">
      <w:pPr>
        <w:pStyle w:val="Heading2"/>
        <w:rPr>
          <w:b/>
          <w:bCs/>
          <w:sz w:val="24"/>
          <w:szCs w:val="24"/>
        </w:rPr>
      </w:pPr>
      <w:r w:rsidRPr="00572FCF">
        <w:rPr>
          <w:b/>
          <w:bCs/>
          <w:sz w:val="24"/>
          <w:szCs w:val="24"/>
        </w:rPr>
        <w:t>Tools/Visualization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Ideas</w:t>
      </w:r>
      <w:r>
        <w:rPr>
          <w:b/>
          <w:bCs/>
          <w:sz w:val="24"/>
          <w:szCs w:val="24"/>
        </w:rPr>
        <w:t>:</w:t>
      </w:r>
    </w:p>
    <w:p w14:paraId="3F18C324" w14:textId="374196E1" w:rsidR="00572FCF" w:rsidRDefault="00572FCF" w:rsidP="00572FCF">
      <w:pPr>
        <w:spacing w:after="0"/>
      </w:pPr>
      <w:r>
        <w:t>JavaScript Libraries</w:t>
      </w:r>
    </w:p>
    <w:p w14:paraId="35354122" w14:textId="20369B9A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Leaflet</w:t>
      </w:r>
    </w:p>
    <w:p w14:paraId="09172657" w14:textId="0181AF38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Apex</w:t>
      </w:r>
    </w:p>
    <w:p w14:paraId="343BF89B" w14:textId="463819A8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D3</w:t>
      </w:r>
    </w:p>
    <w:p w14:paraId="1CD07271" w14:textId="77777777" w:rsidR="00572FCF" w:rsidRDefault="00572FCF" w:rsidP="00572FCF">
      <w:pPr>
        <w:spacing w:after="0"/>
        <w:ind w:firstLine="720"/>
      </w:pPr>
    </w:p>
    <w:p w14:paraId="44E379ED" w14:textId="602ADAAC" w:rsidR="00572FCF" w:rsidRDefault="005051C0" w:rsidP="00572FCF">
      <w:pPr>
        <w:spacing w:after="0"/>
      </w:pPr>
      <w:r>
        <w:t>Visualizations</w:t>
      </w:r>
      <w:r w:rsidR="00572FCF">
        <w:t>:</w:t>
      </w:r>
    </w:p>
    <w:p w14:paraId="13AB3485" w14:textId="186A3C35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 xml:space="preserve">Choropleth Map – global visualization color-coded. </w:t>
      </w:r>
    </w:p>
    <w:p w14:paraId="574B0DD6" w14:textId="12DF57C1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>Marker</w:t>
      </w:r>
      <w:r w:rsidR="005051C0">
        <w:t xml:space="preserve"> Clusters</w:t>
      </w:r>
      <w:r>
        <w:t xml:space="preserve"> – global data, d</w:t>
      </w:r>
      <w:r w:rsidR="005051C0">
        <w:t>isplay of clusters showing areas with significant case or death totals.</w:t>
      </w:r>
    </w:p>
    <w:p w14:paraId="3C180DBC" w14:textId="3D64D80F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Pie Chart – comparison for total vaccinations across countries?</w:t>
      </w:r>
    </w:p>
    <w:p w14:paraId="517B2374" w14:textId="6771E51D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Line Chart – data over time – new cases?</w:t>
      </w:r>
    </w:p>
    <w:p w14:paraId="51EF4CB4" w14:textId="3B4C4945" w:rsidR="005051C0" w:rsidRPr="00572FCF" w:rsidRDefault="005051C0" w:rsidP="00572FCF">
      <w:pPr>
        <w:pStyle w:val="ListParagraph"/>
        <w:numPr>
          <w:ilvl w:val="0"/>
          <w:numId w:val="21"/>
        </w:numPr>
        <w:spacing w:after="0"/>
      </w:pPr>
      <w:r>
        <w:t>Apex Chart – data by country</w:t>
      </w:r>
    </w:p>
    <w:p w14:paraId="5292BA70" w14:textId="77777777" w:rsidR="00572FCF" w:rsidRPr="00572FCF" w:rsidRDefault="00572FCF" w:rsidP="00572FCF"/>
    <w:p w14:paraId="605C0101" w14:textId="4613FF8D" w:rsidR="007E7FE8" w:rsidRDefault="00F7017C" w:rsidP="007E7FE8">
      <w:pPr>
        <w:pStyle w:val="Heading2"/>
        <w:rPr>
          <w:b/>
          <w:bCs/>
        </w:rPr>
      </w:pPr>
      <w:r>
        <w:rPr>
          <w:b/>
          <w:bCs/>
        </w:rPr>
        <w:t xml:space="preserve">Visualization </w:t>
      </w:r>
      <w:r w:rsidR="007E7FE8" w:rsidRPr="00714F46">
        <w:rPr>
          <w:b/>
          <w:bCs/>
        </w:rPr>
        <w:t>Inspiration:</w:t>
      </w:r>
    </w:p>
    <w:tbl>
      <w:tblPr>
        <w:tblStyle w:val="TableGrid"/>
        <w:tblW w:w="10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1"/>
        <w:gridCol w:w="5309"/>
      </w:tblGrid>
      <w:tr w:rsidR="005051C0" w14:paraId="18FF3778" w14:textId="77777777" w:rsidTr="00F7017C">
        <w:trPr>
          <w:trHeight w:val="4363"/>
        </w:trPr>
        <w:tc>
          <w:tcPr>
            <w:tcW w:w="5671" w:type="dxa"/>
            <w:vAlign w:val="center"/>
          </w:tcPr>
          <w:p w14:paraId="0A25BA8E" w14:textId="7DE83F47" w:rsidR="00B515A8" w:rsidRDefault="00B515A8" w:rsidP="00B515A8">
            <w:pPr>
              <w:jc w:val="center"/>
            </w:pPr>
            <w:r w:rsidRPr="00EC4F98">
              <w:rPr>
                <w:noProof/>
              </w:rPr>
              <w:drawing>
                <wp:inline distT="0" distB="0" distL="0" distR="0" wp14:anchorId="51D07C48" wp14:editId="29A5F5AD">
                  <wp:extent cx="3208866" cy="2018225"/>
                  <wp:effectExtent l="0" t="0" r="4445" b="1270"/>
                  <wp:docPr id="1162361866" name="Picture 1162361866" descr="A map of the wor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628109" name="Picture 1" descr="A map of the world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11" cy="21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64728903" w14:textId="55DD4232" w:rsidR="00B515A8" w:rsidRDefault="00F7017C" w:rsidP="00B515A8">
            <w:pPr>
              <w:jc w:val="center"/>
            </w:pPr>
            <w:r>
              <w:fldChar w:fldCharType="begin"/>
            </w:r>
            <w:r>
              <w:instrText xml:space="preserve"> INCLUDEPICTURE "https://miro.medium.com/v2/resize:fit:1400/1*38qLMmHpLCXIq_s9bdM_Gw.png"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4158F9" wp14:editId="79FF1601">
                  <wp:extent cx="3225800" cy="1823584"/>
                  <wp:effectExtent l="0" t="0" r="0" b="5715"/>
                  <wp:docPr id="1010296050" name="Picture 101029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517" cy="187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051C0" w14:paraId="7CAD7AD5" w14:textId="77777777" w:rsidTr="00F7017C">
        <w:trPr>
          <w:trHeight w:val="2844"/>
        </w:trPr>
        <w:tc>
          <w:tcPr>
            <w:tcW w:w="5671" w:type="dxa"/>
          </w:tcPr>
          <w:p w14:paraId="11FFC858" w14:textId="48B5A919" w:rsidR="00B515A8" w:rsidRDefault="00B515A8" w:rsidP="00B515A8">
            <w:r w:rsidRPr="00A96BB6">
              <w:rPr>
                <w:noProof/>
              </w:rPr>
              <w:drawing>
                <wp:inline distT="0" distB="0" distL="0" distR="0" wp14:anchorId="7C24EDE2" wp14:editId="2864E255">
                  <wp:extent cx="3208866" cy="2114561"/>
                  <wp:effectExtent l="0" t="0" r="4445" b="0"/>
                  <wp:docPr id="1950791682" name="Picture 1" descr="A graph with colorful rectangular b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91682" name="Picture 1" descr="A graph with colorful rectangular bars&#10;&#10;Description automatically generated with medium confidenc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64" cy="216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1CB591F7" w14:textId="49FC247E" w:rsidR="00B515A8" w:rsidRDefault="00B515A8" w:rsidP="005051C0">
            <w:pPr>
              <w:jc w:val="center"/>
            </w:pPr>
          </w:p>
        </w:tc>
      </w:tr>
    </w:tbl>
    <w:p w14:paraId="71458DD8" w14:textId="77777777" w:rsidR="00B515A8" w:rsidRDefault="00B515A8" w:rsidP="00B515A8"/>
    <w:p w14:paraId="340D15C3" w14:textId="77777777" w:rsidR="00F7017C" w:rsidRPr="00B515A8" w:rsidRDefault="00F7017C" w:rsidP="00B515A8"/>
    <w:p w14:paraId="1B17DA97" w14:textId="77777777" w:rsidR="00F7017C" w:rsidRPr="00F7017C" w:rsidRDefault="00F7017C" w:rsidP="00F7017C"/>
    <w:p w14:paraId="69972F3E" w14:textId="566288BA" w:rsidR="00F7017C" w:rsidRDefault="00F7017C" w:rsidP="00F7017C">
      <w:pPr>
        <w:jc w:val="center"/>
      </w:pPr>
    </w:p>
    <w:p w14:paraId="0E3F4987" w14:textId="77777777" w:rsidR="00F7017C" w:rsidRDefault="00F7017C" w:rsidP="00F7017C">
      <w:pPr>
        <w:jc w:val="center"/>
      </w:pPr>
    </w:p>
    <w:p w14:paraId="38820CAE" w14:textId="77777777" w:rsidR="00F7017C" w:rsidRDefault="00F7017C" w:rsidP="00F7017C">
      <w:pPr>
        <w:jc w:val="center"/>
      </w:pPr>
    </w:p>
    <w:p w14:paraId="12B49C47" w14:textId="2271F9B4" w:rsidR="00F7017C" w:rsidRPr="00F7017C" w:rsidRDefault="00F7017C" w:rsidP="00F7017C">
      <w:pPr>
        <w:pStyle w:val="Heading2"/>
        <w:rPr>
          <w:b/>
          <w:bCs/>
        </w:rPr>
      </w:pPr>
      <w:r w:rsidRPr="00F7017C">
        <w:rPr>
          <w:b/>
          <w:bCs/>
        </w:rPr>
        <w:lastRenderedPageBreak/>
        <w:t>Dashboard Sketch (Ideas)</w:t>
      </w:r>
      <w:r>
        <w:rPr>
          <w:b/>
          <w:bCs/>
        </w:rPr>
        <w:t>:</w:t>
      </w:r>
    </w:p>
    <w:p w14:paraId="693F6DB7" w14:textId="7508B1BA" w:rsidR="00F7017C" w:rsidRDefault="00F7017C" w:rsidP="00F7017C">
      <w:pPr>
        <w:jc w:val="center"/>
      </w:pPr>
      <w:r w:rsidRPr="00F7017C">
        <w:rPr>
          <w:noProof/>
        </w:rPr>
        <w:drawing>
          <wp:inline distT="0" distB="0" distL="0" distR="0" wp14:anchorId="1387E76A" wp14:editId="4D223FDF">
            <wp:extent cx="5975985" cy="3530335"/>
            <wp:effectExtent l="0" t="0" r="5715" b="635"/>
            <wp:docPr id="1052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71" cy="35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E5D5" w14:textId="7B4E3DFD" w:rsidR="00F7017C" w:rsidRDefault="00F7017C" w:rsidP="00F7017C">
      <w:pPr>
        <w:jc w:val="center"/>
      </w:pPr>
      <w:r w:rsidRPr="00F7017C">
        <w:rPr>
          <w:noProof/>
        </w:rPr>
        <w:drawing>
          <wp:inline distT="0" distB="0" distL="0" distR="0" wp14:anchorId="03AD01F5" wp14:editId="29244245">
            <wp:extent cx="6090920" cy="4103491"/>
            <wp:effectExtent l="0" t="0" r="5080" b="0"/>
            <wp:docPr id="17663675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752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07" cy="41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BF9" w14:textId="77777777" w:rsidR="003067AB" w:rsidRDefault="003067AB" w:rsidP="00F7017C">
      <w:pPr>
        <w:jc w:val="center"/>
      </w:pPr>
    </w:p>
    <w:p w14:paraId="65465BFB" w14:textId="77777777" w:rsidR="003067AB" w:rsidRDefault="003067AB" w:rsidP="00F7017C">
      <w:pPr>
        <w:jc w:val="center"/>
      </w:pPr>
    </w:p>
    <w:p w14:paraId="659E9DD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link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"https://disease.sh/v3/covid-19/countries"</w:t>
      </w:r>
    </w:p>
    <w:p w14:paraId="1119EC9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2A9537A4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</w:t>
      </w:r>
    </w:p>
    <w:p w14:paraId="3984549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// Perform a GET request to the query URL/</w:t>
      </w:r>
    </w:p>
    <w:p w14:paraId="24ACE4D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d</w:t>
      </w:r>
      <w:proofErr w:type="gram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3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json</w:t>
      </w:r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link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then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data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17D2EADD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Send the data features object to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createFeatures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function.</w:t>
      </w:r>
    </w:p>
    <w:p w14:paraId="1188D7F6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createFeatures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proofErr w:type="gram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data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features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);</w:t>
      </w:r>
    </w:p>
    <w:p w14:paraId="49D1AA4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console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log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data</w:t>
      </w:r>
      <w:proofErr w:type="gramStart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);</w:t>
      </w:r>
      <w:proofErr w:type="gramEnd"/>
    </w:p>
    <w:p w14:paraId="0B7DF1D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});</w:t>
      </w:r>
    </w:p>
    <w:p w14:paraId="79B441C3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134BC29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createFeatures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covidData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5C73D75E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631A0ECF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// Define a function that we want to run once for each feature in the features array</w:t>
      </w:r>
    </w:p>
    <w:p w14:paraId="79B6F6F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// Give each feature a popup that describes the place and number of cases</w:t>
      </w:r>
    </w:p>
    <w:p w14:paraId="7B2E0EF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proofErr w:type="gram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onEachFeature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gram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,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layer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310014E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</w:t>
      </w:r>
      <w:proofErr w:type="gram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layer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bindPopup</w:t>
      </w:r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`&lt;h3&gt;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${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properties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country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}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&lt;/h3&gt;&lt;hr&gt;&lt;p&gt;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${new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Cases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properties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cases</w:t>
      </w:r>
      <w:proofErr w:type="spellEnd"/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)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}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&lt;/p&gt;`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);</w:t>
      </w:r>
    </w:p>
    <w:p w14:paraId="6B2DFA24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}</w:t>
      </w:r>
    </w:p>
    <w:p w14:paraId="5DE22153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47255CB8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// Create a function to increase marker size based on case numbers</w:t>
      </w:r>
    </w:p>
    <w:p w14:paraId="7F62EA7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markerSize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cases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10C8C499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</w:t>
      </w:r>
      <w:r w:rsidRPr="003067AB">
        <w:rPr>
          <w:rFonts w:ascii="Menlo" w:eastAsia="Times New Roman" w:hAnsi="Menlo" w:cs="Menlo"/>
          <w:color w:val="C586C0"/>
          <w:sz w:val="18"/>
          <w:szCs w:val="18"/>
          <w:lang w:eastAsia="zh-CN"/>
        </w:rPr>
        <w:t>return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cases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*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gramStart"/>
      <w:r w:rsidRPr="003067AB">
        <w:rPr>
          <w:rFonts w:ascii="Menlo" w:eastAsia="Times New Roman" w:hAnsi="Menlo" w:cs="Menlo"/>
          <w:color w:val="B5CEA8"/>
          <w:sz w:val="18"/>
          <w:szCs w:val="18"/>
          <w:lang w:eastAsia="zh-CN"/>
        </w:rPr>
        <w:t>2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;</w:t>
      </w:r>
      <w:proofErr w:type="gramEnd"/>
    </w:p>
    <w:p w14:paraId="012AE97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}</w:t>
      </w:r>
    </w:p>
    <w:p w14:paraId="664A4EF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4BC36AEA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Create a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GeoJSON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layer containing the features array on the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covidData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object</w:t>
      </w:r>
    </w:p>
    <w:p w14:paraId="22E95F83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proofErr w:type="gramStart"/>
      <w:r w:rsidRPr="003067AB">
        <w:rPr>
          <w:rFonts w:ascii="Menlo" w:eastAsia="Times New Roman" w:hAnsi="Menlo" w:cs="Menlo"/>
          <w:color w:val="4FC1FF"/>
          <w:sz w:val="18"/>
          <w:szCs w:val="18"/>
          <w:lang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geoJSON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covidData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 {</w:t>
      </w:r>
    </w:p>
    <w:p w14:paraId="6E01E98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onEachFeature</w:t>
      </w:r>
      <w:proofErr w:type="spell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onEachFeature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5A6897B7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pointToLayer</w:t>
      </w:r>
      <w:proofErr w:type="spell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,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latlong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79911FD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C586C0"/>
          <w:sz w:val="18"/>
          <w:szCs w:val="18"/>
          <w:lang w:eastAsia="zh-CN"/>
        </w:rPr>
        <w:t>return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proofErr w:type="gramStart"/>
      <w:r w:rsidRPr="003067AB">
        <w:rPr>
          <w:rFonts w:ascii="Menlo" w:eastAsia="Times New Roman" w:hAnsi="Menlo" w:cs="Menlo"/>
          <w:color w:val="4FC1FF"/>
          <w:sz w:val="18"/>
          <w:szCs w:val="18"/>
          <w:lang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circleMarker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latlong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 {</w:t>
      </w:r>
    </w:p>
    <w:p w14:paraId="4F7E9B0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radius: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markerSize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proofErr w:type="gram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feature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properties</w:t>
      </w:r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cases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),</w:t>
      </w:r>
    </w:p>
    <w:p w14:paraId="470EFA7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fillColor</w:t>
      </w:r>
      <w:proofErr w:type="spell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"blue"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24AAAE26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color: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"white"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42E7AD43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weight: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eastAsia="zh-CN"/>
        </w:rPr>
        <w:t>1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4CEECBCA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opacity: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eastAsia="zh-CN"/>
        </w:rPr>
        <w:t>1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000CE62B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fillOpacity</w:t>
      </w:r>
      <w:proofErr w:type="spell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eastAsia="zh-CN"/>
        </w:rPr>
        <w:t>0.9</w:t>
      </w:r>
    </w:p>
    <w:p w14:paraId="09E6B4AD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});</w:t>
      </w:r>
    </w:p>
    <w:p w14:paraId="72ADF509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} </w:t>
      </w:r>
    </w:p>
    <w:p w14:paraId="169E5DDD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});</w:t>
      </w:r>
    </w:p>
    <w:p w14:paraId="5483B7D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5C304A5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Send our covid data to the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createMap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function</w:t>
      </w:r>
    </w:p>
    <w:p w14:paraId="43A0848F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createMap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  <w:proofErr w:type="gramStart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);</w:t>
      </w:r>
      <w:proofErr w:type="gramEnd"/>
    </w:p>
    <w:p w14:paraId="000A2816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}</w:t>
      </w:r>
    </w:p>
    <w:p w14:paraId="20B0881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2F60D73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lastRenderedPageBreak/>
        <w:t xml:space="preserve">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function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createMap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 {</w:t>
      </w:r>
    </w:p>
    <w:p w14:paraId="312DDEDB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</w:p>
    <w:p w14:paraId="47CB4B07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// Create the base layers</w:t>
      </w:r>
    </w:p>
    <w:p w14:paraId="5D0A32B8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street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gramStart"/>
      <w:r w:rsidRPr="003067AB">
        <w:rPr>
          <w:rFonts w:ascii="Menlo" w:eastAsia="Times New Roman" w:hAnsi="Menlo" w:cs="Menlo"/>
          <w:color w:val="4FC1FF"/>
          <w:sz w:val="18"/>
          <w:szCs w:val="18"/>
          <w:lang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tileLayer</w:t>
      </w:r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'https://{s}.tile.openstreetmap.org/{z}/{x}/{y}.png'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 {</w:t>
      </w:r>
    </w:p>
    <w:p w14:paraId="6B489B4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attribution: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 xml:space="preserve">'&amp;copy; &lt;a 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href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="https://www.openstreetmap.org/copyright"&gt;OpenStreetMap&lt;/a&gt; contributors'</w:t>
      </w:r>
    </w:p>
    <w:p w14:paraId="5B78E15B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})</w:t>
      </w:r>
    </w:p>
    <w:p w14:paraId="476A4AAE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53BFE14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topo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proofErr w:type="gramStart"/>
      <w:r w:rsidRPr="003067AB">
        <w:rPr>
          <w:rFonts w:ascii="Menlo" w:eastAsia="Times New Roman" w:hAnsi="Menlo" w:cs="Menlo"/>
          <w:color w:val="4FC1FF"/>
          <w:sz w:val="18"/>
          <w:szCs w:val="18"/>
          <w:lang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tileLayer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'https://{s}.tile.opentopomap.org/{z}/{x}/{y}.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png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'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 {</w:t>
      </w:r>
    </w:p>
    <w:p w14:paraId="033177F9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attribution: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 xml:space="preserve">'Map data: &amp;copy; &lt;a 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href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 xml:space="preserve">="https://www.openstreetmap.org/copyright"&gt;OpenStreetMap&lt;/a&gt; contributors, &lt;a 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href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 xml:space="preserve">="http://viewfinderpanoramas.org"&gt;SRTM&lt;/a&gt; | Map style: &amp;copy; &lt;a 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href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="https://opentopomap.org"&gt;</w:t>
      </w:r>
      <w:proofErr w:type="spell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OpenTopoMap</w:t>
      </w:r>
      <w:proofErr w:type="spellEnd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&lt;/a&gt; (&lt;a href="https://creativecommons.org/licenses/by-sa/3.0/"&gt;CC-BY-SA&lt;/a&gt;)'</w:t>
      </w:r>
    </w:p>
    <w:p w14:paraId="1BD43A84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});</w:t>
      </w:r>
    </w:p>
    <w:p w14:paraId="37D5902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170718F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Create a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basemaps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object</w:t>
      </w:r>
    </w:p>
    <w:p w14:paraId="06562A9B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basemaps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{</w:t>
      </w:r>
    </w:p>
    <w:p w14:paraId="32AD327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"Street Map"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street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39767F09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"Topographic Map</w:t>
      </w:r>
      <w:proofErr w:type="gramStart"/>
      <w:r w:rsidRPr="003067AB">
        <w:rPr>
          <w:rFonts w:ascii="Menlo" w:eastAsia="Times New Roman" w:hAnsi="Menlo" w:cs="Menlo"/>
          <w:color w:val="CE9178"/>
          <w:sz w:val="18"/>
          <w:szCs w:val="18"/>
          <w:lang w:eastAsia="zh-CN"/>
        </w:rPr>
        <w:t>"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 xml:space="preserve"> :</w:t>
      </w:r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topo</w:t>
      </w:r>
    </w:p>
    <w:p w14:paraId="11F45AC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};</w:t>
      </w:r>
    </w:p>
    <w:p w14:paraId="664A79D3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52307A14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Create an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overlayMaps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object to hold the cases layer</w:t>
      </w:r>
    </w:p>
    <w:p w14:paraId="28C836B8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overlayMaps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{</w:t>
      </w:r>
    </w:p>
    <w:p w14:paraId="23E8087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 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</w:p>
    <w:p w14:paraId="1798712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  </w:t>
      </w:r>
    </w:p>
    <w:p w14:paraId="4E38BA8E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};</w:t>
      </w:r>
    </w:p>
    <w:p w14:paraId="7159C2EF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1B98338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Create the map object to display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streetmap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and earthquakes layers on load</w:t>
      </w:r>
    </w:p>
    <w:p w14:paraId="38FC85E6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569CD6"/>
          <w:sz w:val="18"/>
          <w:szCs w:val="18"/>
          <w:lang w:val="da-DK" w:eastAsia="zh-CN"/>
        </w:rPr>
        <w:t>let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val="da-DK" w:eastAsia="zh-CN"/>
        </w:rPr>
        <w:t>map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val="da-DK" w:eastAsia="zh-CN"/>
        </w:rPr>
        <w:t>=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</w:t>
      </w:r>
      <w:r w:rsidRPr="003067AB">
        <w:rPr>
          <w:rFonts w:ascii="Menlo" w:eastAsia="Times New Roman" w:hAnsi="Menlo" w:cs="Menlo"/>
          <w:color w:val="4FC1FF"/>
          <w:sz w:val="18"/>
          <w:szCs w:val="18"/>
          <w:lang w:val="da-DK"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val="da-DK" w:eastAsia="zh-CN"/>
        </w:rPr>
        <w:t>map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>(</w:t>
      </w:r>
      <w:r w:rsidRPr="003067AB">
        <w:rPr>
          <w:rFonts w:ascii="Menlo" w:eastAsia="Times New Roman" w:hAnsi="Menlo" w:cs="Menlo"/>
          <w:color w:val="CE9178"/>
          <w:sz w:val="18"/>
          <w:szCs w:val="18"/>
          <w:lang w:val="da-DK" w:eastAsia="zh-CN"/>
        </w:rPr>
        <w:t>"map"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>, {</w:t>
      </w:r>
    </w:p>
    <w:p w14:paraId="4AA99E9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 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val="da-DK" w:eastAsia="zh-CN"/>
        </w:rPr>
        <w:t>center: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[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val="da-DK" w:eastAsia="zh-CN"/>
        </w:rPr>
        <w:t>37.0902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, </w:t>
      </w:r>
      <w:r w:rsidRPr="003067AB">
        <w:rPr>
          <w:rFonts w:ascii="Menlo" w:eastAsia="Times New Roman" w:hAnsi="Menlo" w:cs="Menlo"/>
          <w:color w:val="D4D4D4"/>
          <w:sz w:val="18"/>
          <w:szCs w:val="18"/>
          <w:lang w:val="da-DK" w:eastAsia="zh-CN"/>
        </w:rPr>
        <w:t>-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val="da-DK" w:eastAsia="zh-CN"/>
        </w:rPr>
        <w:t>95.7129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>],</w:t>
      </w:r>
    </w:p>
    <w:p w14:paraId="683534F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val="da-DK" w:eastAsia="zh-CN"/>
        </w:rPr>
        <w:t xml:space="preserve">  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zoom: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r w:rsidRPr="003067AB">
        <w:rPr>
          <w:rFonts w:ascii="Menlo" w:eastAsia="Times New Roman" w:hAnsi="Menlo" w:cs="Menlo"/>
          <w:color w:val="B5CEA8"/>
          <w:sz w:val="18"/>
          <w:szCs w:val="18"/>
          <w:lang w:eastAsia="zh-CN"/>
        </w:rPr>
        <w:t>5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</w:t>
      </w:r>
    </w:p>
    <w:p w14:paraId="5C3D86C0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layers: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[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street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,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covid_info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]</w:t>
      </w:r>
    </w:p>
    <w:p w14:paraId="3F67553B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});</w:t>
      </w:r>
    </w:p>
    <w:p w14:paraId="7A3D9E5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28F02448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// Create a layer control and pass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baseMaps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 xml:space="preserve"> and </w:t>
      </w:r>
      <w:proofErr w:type="spellStart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overlayMaps</w:t>
      </w:r>
      <w:proofErr w:type="spellEnd"/>
      <w:r w:rsidRPr="003067AB">
        <w:rPr>
          <w:rFonts w:ascii="Menlo" w:eastAsia="Times New Roman" w:hAnsi="Menlo" w:cs="Menlo"/>
          <w:color w:val="6A9955"/>
          <w:sz w:val="18"/>
          <w:szCs w:val="18"/>
          <w:lang w:eastAsia="zh-CN"/>
        </w:rPr>
        <w:t>. Add the layer control to the map.</w:t>
      </w:r>
    </w:p>
    <w:p w14:paraId="1FACAC4F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</w:t>
      </w:r>
      <w:proofErr w:type="spellStart"/>
      <w:r w:rsidRPr="003067AB">
        <w:rPr>
          <w:rFonts w:ascii="Menlo" w:eastAsia="Times New Roman" w:hAnsi="Menlo" w:cs="Menlo"/>
          <w:color w:val="4FC1FF"/>
          <w:sz w:val="18"/>
          <w:szCs w:val="18"/>
          <w:lang w:eastAsia="zh-CN"/>
        </w:rPr>
        <w:t>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proofErr w:type="gram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control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.</w:t>
      </w:r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layers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basemaps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, </w:t>
      </w:r>
      <w:proofErr w:type="spellStart"/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overlayMaps</w:t>
      </w:r>
      <w:proofErr w:type="spell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, {</w:t>
      </w:r>
    </w:p>
    <w:p w14:paraId="3E5B177C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  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collapsed: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</w:t>
      </w:r>
      <w:proofErr w:type="gramStart"/>
      <w:r w:rsidRPr="003067AB">
        <w:rPr>
          <w:rFonts w:ascii="Menlo" w:eastAsia="Times New Roman" w:hAnsi="Menlo" w:cs="Menlo"/>
          <w:color w:val="569CD6"/>
          <w:sz w:val="18"/>
          <w:szCs w:val="18"/>
          <w:lang w:eastAsia="zh-CN"/>
        </w:rPr>
        <w:t>false</w:t>
      </w:r>
      <w:proofErr w:type="gramEnd"/>
    </w:p>
    <w:p w14:paraId="47A0C025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  }</w:t>
      </w:r>
      <w:proofErr w:type="gramStart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).</w:t>
      </w:r>
      <w:proofErr w:type="spellStart"/>
      <w:r w:rsidRPr="003067AB">
        <w:rPr>
          <w:rFonts w:ascii="Menlo" w:eastAsia="Times New Roman" w:hAnsi="Menlo" w:cs="Menlo"/>
          <w:color w:val="DCDCAA"/>
          <w:sz w:val="18"/>
          <w:szCs w:val="18"/>
          <w:lang w:eastAsia="zh-CN"/>
        </w:rPr>
        <w:t>addTo</w:t>
      </w:r>
      <w:proofErr w:type="spellEnd"/>
      <w:proofErr w:type="gramEnd"/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(</w:t>
      </w:r>
      <w:r w:rsidRPr="003067AB">
        <w:rPr>
          <w:rFonts w:ascii="Menlo" w:eastAsia="Times New Roman" w:hAnsi="Menlo" w:cs="Menlo"/>
          <w:color w:val="9CDCFE"/>
          <w:sz w:val="18"/>
          <w:szCs w:val="18"/>
          <w:lang w:eastAsia="zh-CN"/>
        </w:rPr>
        <w:t>map</w:t>
      </w: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>);</w:t>
      </w:r>
    </w:p>
    <w:p w14:paraId="7CF82BF2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</w:t>
      </w:r>
    </w:p>
    <w:p w14:paraId="57BAE151" w14:textId="77777777" w:rsidR="003067AB" w:rsidRPr="003067AB" w:rsidRDefault="003067AB" w:rsidP="003067A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zh-CN"/>
        </w:rPr>
      </w:pPr>
      <w:r w:rsidRPr="003067AB">
        <w:rPr>
          <w:rFonts w:ascii="Menlo" w:eastAsia="Times New Roman" w:hAnsi="Menlo" w:cs="Menlo"/>
          <w:color w:val="CCCCCC"/>
          <w:sz w:val="18"/>
          <w:szCs w:val="18"/>
          <w:lang w:eastAsia="zh-CN"/>
        </w:rPr>
        <w:t xml:space="preserve">        }</w:t>
      </w:r>
    </w:p>
    <w:p w14:paraId="58F46941" w14:textId="77777777" w:rsidR="003067AB" w:rsidRPr="00B515A8" w:rsidRDefault="003067AB" w:rsidP="00F7017C">
      <w:pPr>
        <w:jc w:val="center"/>
      </w:pPr>
    </w:p>
    <w:sectPr w:rsidR="003067AB" w:rsidRPr="00B515A8">
      <w:footerReference w:type="default" r:id="rId15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7691C" w14:textId="77777777" w:rsidR="005A13BB" w:rsidRDefault="005A13BB">
      <w:pPr>
        <w:spacing w:after="0" w:line="240" w:lineRule="auto"/>
      </w:pPr>
      <w:r>
        <w:separator/>
      </w:r>
    </w:p>
  </w:endnote>
  <w:endnote w:type="continuationSeparator" w:id="0">
    <w:p w14:paraId="473AFAE3" w14:textId="77777777" w:rsidR="005A13BB" w:rsidRDefault="005A1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1E9FEA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75D0C" w14:textId="77777777" w:rsidR="005A13BB" w:rsidRDefault="005A13BB">
      <w:pPr>
        <w:spacing w:after="0" w:line="240" w:lineRule="auto"/>
      </w:pPr>
      <w:r>
        <w:separator/>
      </w:r>
    </w:p>
  </w:footnote>
  <w:footnote w:type="continuationSeparator" w:id="0">
    <w:p w14:paraId="42365613" w14:textId="77777777" w:rsidR="005A13BB" w:rsidRDefault="005A1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A5E30"/>
    <w:multiLevelType w:val="hybridMultilevel"/>
    <w:tmpl w:val="4BBA8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30544"/>
    <w:multiLevelType w:val="hybridMultilevel"/>
    <w:tmpl w:val="F800E03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754A31"/>
    <w:multiLevelType w:val="hybridMultilevel"/>
    <w:tmpl w:val="FD14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02232B"/>
    <w:multiLevelType w:val="hybridMultilevel"/>
    <w:tmpl w:val="719E1E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E1421C"/>
    <w:multiLevelType w:val="hybridMultilevel"/>
    <w:tmpl w:val="97CC19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F72839C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0266819">
    <w:abstractNumId w:val="8"/>
  </w:num>
  <w:num w:numId="2" w16cid:durableId="1997567537">
    <w:abstractNumId w:val="8"/>
  </w:num>
  <w:num w:numId="3" w16cid:durableId="1163857325">
    <w:abstractNumId w:val="9"/>
  </w:num>
  <w:num w:numId="4" w16cid:durableId="468789708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742607996">
    <w:abstractNumId w:val="10"/>
  </w:num>
  <w:num w:numId="6" w16cid:durableId="598755970">
    <w:abstractNumId w:val="7"/>
  </w:num>
  <w:num w:numId="7" w16cid:durableId="427191625">
    <w:abstractNumId w:val="6"/>
  </w:num>
  <w:num w:numId="8" w16cid:durableId="999505494">
    <w:abstractNumId w:val="5"/>
  </w:num>
  <w:num w:numId="9" w16cid:durableId="1155879852">
    <w:abstractNumId w:val="4"/>
  </w:num>
  <w:num w:numId="10" w16cid:durableId="285744239">
    <w:abstractNumId w:val="3"/>
  </w:num>
  <w:num w:numId="11" w16cid:durableId="438329850">
    <w:abstractNumId w:val="2"/>
  </w:num>
  <w:num w:numId="12" w16cid:durableId="910848266">
    <w:abstractNumId w:val="1"/>
  </w:num>
  <w:num w:numId="13" w16cid:durableId="750812699">
    <w:abstractNumId w:val="0"/>
  </w:num>
  <w:num w:numId="14" w16cid:durableId="1944876328">
    <w:abstractNumId w:val="8"/>
    <w:lvlOverride w:ilvl="0">
      <w:startOverride w:val="1"/>
    </w:lvlOverride>
  </w:num>
  <w:num w:numId="15" w16cid:durableId="1332682137">
    <w:abstractNumId w:val="8"/>
  </w:num>
  <w:num w:numId="16" w16cid:durableId="1556697229">
    <w:abstractNumId w:val="15"/>
  </w:num>
  <w:num w:numId="17" w16cid:durableId="46144871">
    <w:abstractNumId w:val="16"/>
  </w:num>
  <w:num w:numId="18" w16cid:durableId="689061891">
    <w:abstractNumId w:val="12"/>
  </w:num>
  <w:num w:numId="19" w16cid:durableId="1736204158">
    <w:abstractNumId w:val="14"/>
  </w:num>
  <w:num w:numId="20" w16cid:durableId="315840028">
    <w:abstractNumId w:val="11"/>
  </w:num>
  <w:num w:numId="21" w16cid:durableId="17023225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FE8"/>
    <w:rsid w:val="000A66FD"/>
    <w:rsid w:val="0014620C"/>
    <w:rsid w:val="003067AB"/>
    <w:rsid w:val="003F31CF"/>
    <w:rsid w:val="005051C0"/>
    <w:rsid w:val="00524388"/>
    <w:rsid w:val="00572FCF"/>
    <w:rsid w:val="0057455F"/>
    <w:rsid w:val="005A13BB"/>
    <w:rsid w:val="00702EB1"/>
    <w:rsid w:val="00714F46"/>
    <w:rsid w:val="007E7FE8"/>
    <w:rsid w:val="009E398C"/>
    <w:rsid w:val="00B515A8"/>
    <w:rsid w:val="00BB58E9"/>
    <w:rsid w:val="00CF070C"/>
    <w:rsid w:val="00E73AC0"/>
    <w:rsid w:val="00F7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E9E32"/>
  <w15:chartTrackingRefBased/>
  <w15:docId w15:val="{1B0CFA24-38B8-A74D-A5A6-1FEF588C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F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sid w:val="007E7FE8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714F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F46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F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8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vid19.who.int/WHO-COVID-19-global-data.csv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joebeachcapital/covid-cases-by-country-2023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ovid19.who.int/who-data/vaccination-data.csv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sh/Library/Containers/com.microsoft.Word/Data/Library/Application%20Support/Microsoft/Office/16.0/DTS/en-US%7b636816EA-C869-484E-B5CA-DA7EC3678603%7d/%7b6C8BBA81-8FE2-6741-8A48-CCA2F019FD6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105</TotalTime>
  <Pages>5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</dc:creator>
  <cp:keywords/>
  <dc:description/>
  <cp:lastModifiedBy>Aisha Henderson</cp:lastModifiedBy>
  <cp:revision>3</cp:revision>
  <dcterms:created xsi:type="dcterms:W3CDTF">2023-08-17T02:28:00Z</dcterms:created>
  <dcterms:modified xsi:type="dcterms:W3CDTF">2023-08-24T20:10:00Z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